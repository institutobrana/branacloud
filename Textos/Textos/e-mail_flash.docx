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5901" w:rsidRDefault="00337736">
      <w:bookmarkStart w:id="0" w:name="_GoBack"/>
      <w:bookmarkEnd w:id="0"/>
      <w:r>
        <w:rPr>
          <w:noProof/>
        </w:rPr>
        <w:drawing>
          <wp:inline distT="0" distB="0" distL="0" distR="0">
            <wp:extent cx="5400675" cy="6181725"/>
            <wp:effectExtent l="0" t="0" r="9525" b="9525"/>
            <wp:docPr id="2" name="Imagem 1" descr="D:\DOWNLOAD\e-mail_complet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 descr="D:\DOWNLOAD\e-mail_completo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618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8590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ttachedTemplate r:id="rId1"/>
  <w:mailMerge>
    <w:mainDocumentType w:val="formLetters"/>
    <w:linkToQuery/>
    <w:dataType w:val="textFile"/>
    <w:connectString w:val=""/>
    <w:query w:val="SELECT * FROM S:\TEL &amp; MEINBERG - ODONTOLOGIA\EDS70\Textos\Mergelist.tmp"/>
    <w:dataSource r:id="rId2"/>
    <w:odso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</w:odso>
  </w:mailMerge>
  <w:defaultTabStop w:val="708"/>
  <w:hyphenationZone w:val="425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7736"/>
    <w:rsid w:val="00176753"/>
    <w:rsid w:val="00337736"/>
    <w:rsid w:val="00985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S:\TEL%20&amp;%20MEINBERG%20-%20ODONTOLOGIA\EDS70\Textos\Mergelist.tmp" TargetMode="External"/><Relationship Id="rId1" Type="http://schemas.openxmlformats.org/officeDocument/2006/relationships/attachedTemplate" Target="file:///S:\TEL%20&amp;%20MEINBERG%20-%20ODONTOLOGIA\EDS70\Textos\EasyTemplate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EasyTemplate.dot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Easy Software Ltda</Company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Tel &amp; Meinberg</dc:creator>
  <cp:lastModifiedBy>Tel &amp; Meinberg</cp:lastModifiedBy>
  <cp:revision>1</cp:revision>
  <dcterms:created xsi:type="dcterms:W3CDTF">2013-03-12T20:49:00Z</dcterms:created>
  <dcterms:modified xsi:type="dcterms:W3CDTF">2013-03-12T20:51:00Z</dcterms:modified>
</cp:coreProperties>
</file>